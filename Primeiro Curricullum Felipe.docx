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F81A23" w14:textId="3499F33A" w:rsidR="00886970" w:rsidRPr="00C40D75" w:rsidRDefault="00000000">
      <w:pPr>
        <w:pStyle w:val="Informaesdocontato"/>
      </w:pPr>
      <w:sdt>
        <w:sdtPr>
          <w:alias w:val="Endereço"/>
          <w:tag w:val="Endereço"/>
          <w:id w:val="1415969137"/>
          <w:placeholder>
            <w:docPart w:val="63318695C84E4AA898DB91384C7043F0"/>
          </w:placeholder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Content>
          <w:r w:rsidR="009D3F3E">
            <w:t>Rua Pedro de Mena ,347</w:t>
          </w:r>
        </w:sdtContent>
      </w:sdt>
    </w:p>
    <w:sdt>
      <w:sdtPr>
        <w:alias w:val="Categoria"/>
        <w:tag w:val=""/>
        <w:id w:val="1543715586"/>
        <w:placeholder>
          <w:docPart w:val="07B149914E234B14867DA31EE6DCB12D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p w14:paraId="3C0F6DB5" w14:textId="62F587B9" w:rsidR="00886970" w:rsidRPr="00C40D75" w:rsidRDefault="009D3F3E">
          <w:pPr>
            <w:pStyle w:val="Informaesdocontato"/>
          </w:pPr>
          <w:r>
            <w:t>São Paulo, SP – CEP: 03579-270</w:t>
          </w:r>
        </w:p>
      </w:sdtContent>
    </w:sdt>
    <w:p w14:paraId="36F08D0D" w14:textId="4EA77BD2" w:rsidR="00886970" w:rsidRPr="00C40D75" w:rsidRDefault="00000000">
      <w:pPr>
        <w:pStyle w:val="Informaesdocontato"/>
      </w:pPr>
      <w:sdt>
        <w:sdtPr>
          <w:alias w:val="Telefone"/>
          <w:tag w:val="Telefone"/>
          <w:id w:val="599758962"/>
          <w:placeholder>
            <w:docPart w:val="DD7DCF9D838C4C64A263473A97F4E1D9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Content>
          <w:r w:rsidR="009D3F3E">
            <w:t>11 966085478</w:t>
          </w:r>
        </w:sdtContent>
      </w:sdt>
    </w:p>
    <w:sdt>
      <w:sdtPr>
        <w:alias w:val="Site"/>
        <w:tag w:val="Site"/>
        <w:id w:val="48967594"/>
        <w:placeholder>
          <w:docPart w:val="C0B9ECBDD7A74600A53C452B5A85918D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p w14:paraId="455FEC76" w14:textId="589F53E6" w:rsidR="00886970" w:rsidRDefault="009D3F3E">
          <w:pPr>
            <w:pStyle w:val="Informaesdocontato"/>
          </w:pPr>
          <w:r w:rsidRPr="006C7F95">
            <w:t>felipeandrade13012010@gmail.com</w:t>
          </w:r>
        </w:p>
      </w:sdtContent>
    </w:sdt>
    <w:sdt>
      <w:sdtPr>
        <w:rPr>
          <w:rStyle w:val="nfase"/>
          <w:sz w:val="20"/>
          <w:szCs w:val="22"/>
        </w:rPr>
        <w:alias w:val="Email"/>
        <w:tag w:val=""/>
        <w:id w:val="1889536063"/>
        <w:placeholder>
          <w:docPart w:val="CCF5676C71BE4436B19F070170CD13EE"/>
        </w:placeholder>
        <w:dataBinding w:prefixMappings="xmlns:ns0='http://schemas.microsoft.com/office/2006/coverPageProps' " w:xpath="/ns0:CoverPageProperties[1]/ns0:CompanyEmail[1]" w:storeItemID="{55AF091B-3C7A-41E3-B477-F2FDAA23CFDA}"/>
        <w:text/>
      </w:sdtPr>
      <w:sdtContent>
        <w:p w14:paraId="0BFF4250" w14:textId="7898B276" w:rsidR="00886970" w:rsidRPr="009D3F3E" w:rsidRDefault="009D3F3E">
          <w:pPr>
            <w:pStyle w:val="Informaesdocontato"/>
            <w:rPr>
              <w:rStyle w:val="nfase"/>
              <w:sz w:val="20"/>
              <w:szCs w:val="22"/>
            </w:rPr>
          </w:pPr>
          <w:r w:rsidRPr="009D3F3E">
            <w:rPr>
              <w:rStyle w:val="nfase"/>
              <w:sz w:val="20"/>
              <w:szCs w:val="22"/>
            </w:rPr>
            <w:t>15 anos</w:t>
          </w:r>
        </w:p>
      </w:sdtContent>
    </w:sdt>
    <w:p w14:paraId="5A9FA990" w14:textId="5A2056BC" w:rsidR="00886970" w:rsidRPr="009D3F3E" w:rsidRDefault="00000000">
      <w:pPr>
        <w:pStyle w:val="Nome"/>
        <w:rPr>
          <w:sz w:val="36"/>
          <w:szCs w:val="22"/>
        </w:rPr>
      </w:pPr>
      <w:sdt>
        <w:sdtPr>
          <w:rPr>
            <w:sz w:val="36"/>
            <w:szCs w:val="22"/>
          </w:rPr>
          <w:alias w:val="Seu nome"/>
          <w:tag w:val=""/>
          <w:id w:val="1197042864"/>
          <w:placeholder>
            <w:docPart w:val="F5543D2182924C3FACBF604500CB2CE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9D3F3E">
            <w:rPr>
              <w:sz w:val="36"/>
              <w:szCs w:val="22"/>
            </w:rPr>
            <w:t>felipe andrade</w:t>
          </w:r>
          <w:r w:rsidR="009D3F3E" w:rsidRPr="009D3F3E">
            <w:rPr>
              <w:sz w:val="36"/>
              <w:szCs w:val="22"/>
            </w:rPr>
            <w:t xml:space="preserve"> de Souza</w:t>
          </w:r>
        </w:sdtContent>
      </w:sdt>
    </w:p>
    <w:tbl>
      <w:tblPr>
        <w:tblStyle w:val="Tabeladocurrculo"/>
        <w:tblW w:w="5000" w:type="pct"/>
        <w:tblLook w:val="04A0" w:firstRow="1" w:lastRow="0" w:firstColumn="1" w:lastColumn="0" w:noHBand="0" w:noVBand="1"/>
        <w:tblDescription w:val="Resume"/>
      </w:tblPr>
      <w:tblGrid>
        <w:gridCol w:w="1760"/>
        <w:gridCol w:w="451"/>
        <w:gridCol w:w="7596"/>
      </w:tblGrid>
      <w:tr w:rsidR="00886970" w:rsidRPr="00930666" w14:paraId="0A611F92" w14:textId="77777777" w:rsidTr="00673496">
        <w:tc>
          <w:tcPr>
            <w:tcW w:w="1760" w:type="dxa"/>
          </w:tcPr>
          <w:p w14:paraId="3A38E37D" w14:textId="77777777" w:rsidR="00886970" w:rsidRDefault="000302D8">
            <w:pPr>
              <w:pStyle w:val="ttulo1"/>
            </w:pPr>
            <w:r>
              <w:t>Objetivo</w:t>
            </w:r>
          </w:p>
        </w:tc>
        <w:tc>
          <w:tcPr>
            <w:tcW w:w="451" w:type="dxa"/>
          </w:tcPr>
          <w:p w14:paraId="337BF4A6" w14:textId="77777777" w:rsidR="00886970" w:rsidRDefault="00886970"/>
        </w:tc>
        <w:tc>
          <w:tcPr>
            <w:tcW w:w="7596" w:type="dxa"/>
          </w:tcPr>
          <w:p w14:paraId="2088434B" w14:textId="77777777" w:rsidR="00886970" w:rsidRDefault="009D3F3E" w:rsidP="00A91BF9">
            <w:pPr>
              <w:pStyle w:val="Textodocurrculo"/>
              <w:tabs>
                <w:tab w:val="left" w:pos="7106"/>
              </w:tabs>
              <w:ind w:right="724"/>
            </w:pPr>
            <w:r>
              <w:t xml:space="preserve">Iniciar minha carreira profissional atuando em estágio de menor aprendiz, para </w:t>
            </w:r>
            <w:r w:rsidR="00227A3A">
              <w:t xml:space="preserve">adquirir novos </w:t>
            </w:r>
            <w:r>
              <w:t>conhecimentos</w:t>
            </w:r>
            <w:r w:rsidR="00227A3A">
              <w:t>,</w:t>
            </w:r>
            <w:r>
              <w:t xml:space="preserve"> </w:t>
            </w:r>
            <w:r w:rsidR="00227A3A">
              <w:t xml:space="preserve">habilidades, </w:t>
            </w:r>
            <w:r>
              <w:t>experiênc</w:t>
            </w:r>
            <w:r w:rsidR="00227A3A">
              <w:t>ias</w:t>
            </w:r>
            <w:r>
              <w:t xml:space="preserve"> e boas pr</w:t>
            </w:r>
            <w:r w:rsidR="00673496">
              <w:t>á</w:t>
            </w:r>
            <w:r>
              <w:t>ticas administrativas</w:t>
            </w:r>
          </w:p>
          <w:p w14:paraId="35654DA9" w14:textId="726AA2F5" w:rsidR="00C662C1" w:rsidRPr="00C40D75" w:rsidRDefault="00C662C1" w:rsidP="00A91BF9">
            <w:pPr>
              <w:pStyle w:val="Textodocurrculo"/>
              <w:tabs>
                <w:tab w:val="left" w:pos="7106"/>
              </w:tabs>
              <w:ind w:right="724"/>
            </w:pPr>
          </w:p>
        </w:tc>
      </w:tr>
      <w:tr w:rsidR="00DC5D00" w14:paraId="0155B65D" w14:textId="77777777" w:rsidTr="00673496">
        <w:tc>
          <w:tcPr>
            <w:tcW w:w="1760" w:type="dxa"/>
          </w:tcPr>
          <w:p w14:paraId="4B04C8FA" w14:textId="77777777" w:rsidR="00886970" w:rsidRDefault="000302D8">
            <w:pPr>
              <w:pStyle w:val="ttulo1"/>
            </w:pPr>
            <w:r>
              <w:t>Habilidades &amp; Competências</w:t>
            </w:r>
          </w:p>
        </w:tc>
        <w:tc>
          <w:tcPr>
            <w:tcW w:w="451" w:type="dxa"/>
          </w:tcPr>
          <w:p w14:paraId="119F0DB8" w14:textId="77777777" w:rsidR="00886970" w:rsidRDefault="00886970"/>
        </w:tc>
        <w:tc>
          <w:tcPr>
            <w:tcW w:w="7596" w:type="dxa"/>
          </w:tcPr>
          <w:p w14:paraId="7CCDD2AF" w14:textId="7BF78737" w:rsidR="00176167" w:rsidRDefault="008472A1" w:rsidP="00176167">
            <w:r>
              <w:t>A</w:t>
            </w:r>
            <w:r w:rsidR="00176167" w:rsidRPr="00176167">
              <w:t>prendizado contínuo;</w:t>
            </w:r>
          </w:p>
          <w:p w14:paraId="3A202217" w14:textId="01F91F31" w:rsidR="00176167" w:rsidRDefault="00F51F0E" w:rsidP="00176167">
            <w:r w:rsidRPr="00F51F0E">
              <w:t>Flexibilidade e adaptação a mudanças</w:t>
            </w:r>
            <w:r>
              <w:t>;</w:t>
            </w:r>
          </w:p>
          <w:p w14:paraId="023085FC" w14:textId="6C19CDA7" w:rsidR="00F51F0E" w:rsidRDefault="00F51F0E" w:rsidP="00176167">
            <w:r w:rsidRPr="00F51F0E">
              <w:t>Comprometimento</w:t>
            </w:r>
            <w:r>
              <w:t>;</w:t>
            </w:r>
          </w:p>
          <w:p w14:paraId="648180EF" w14:textId="5FE66EEB" w:rsidR="008472A1" w:rsidRDefault="008472A1" w:rsidP="008472A1">
            <w:r w:rsidRPr="008472A1">
              <w:t>Boa comunicação;</w:t>
            </w:r>
          </w:p>
          <w:p w14:paraId="15CF7BA9" w14:textId="7E3CAFED" w:rsidR="005C543F" w:rsidRDefault="00C662C1" w:rsidP="008472A1">
            <w:r>
              <w:t>Hierarquia;</w:t>
            </w:r>
          </w:p>
          <w:p w14:paraId="224A51BE" w14:textId="77777777" w:rsidR="00886970" w:rsidRDefault="00DC5D00" w:rsidP="00DC5D00">
            <w:r w:rsidRPr="00DC5D00">
              <w:t>Organização</w:t>
            </w:r>
          </w:p>
          <w:p w14:paraId="5E9B27E0" w14:textId="14203000" w:rsidR="00C662C1" w:rsidRDefault="00C662C1" w:rsidP="00DC5D00"/>
        </w:tc>
      </w:tr>
      <w:tr w:rsidR="00886970" w:rsidRPr="00930666" w14:paraId="08B87BD5" w14:textId="77777777" w:rsidTr="0005360B">
        <w:trPr>
          <w:trHeight w:val="3691"/>
        </w:trPr>
        <w:tc>
          <w:tcPr>
            <w:tcW w:w="1760" w:type="dxa"/>
          </w:tcPr>
          <w:p w14:paraId="11F37133" w14:textId="77777777" w:rsidR="00886970" w:rsidRDefault="000302D8">
            <w:pPr>
              <w:pStyle w:val="ttulo1"/>
            </w:pPr>
            <w:r>
              <w:t>Educação</w:t>
            </w:r>
          </w:p>
        </w:tc>
        <w:tc>
          <w:tcPr>
            <w:tcW w:w="451" w:type="dxa"/>
          </w:tcPr>
          <w:p w14:paraId="434A6A9F" w14:textId="77777777" w:rsidR="00886970" w:rsidRDefault="00886970"/>
        </w:tc>
        <w:tc>
          <w:tcPr>
            <w:tcW w:w="7596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691765356"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126388115"/>
                  <w:placeholder>
                    <w:docPart w:val="D06FBC0A8A7D4475A923BEAB6D3B7E3A"/>
                  </w:placeholder>
                </w:sdtPr>
                <w:sdtContent>
                  <w:sdt>
                    <w:sdtP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id w:val="-515464952"/>
                      <w15:repeatingSection/>
                    </w:sdtPr>
                    <w:sdtEndPr>
                      <w:rPr>
                        <w:rFonts w:eastAsiaTheme="minorHAnsi"/>
                      </w:rPr>
                    </w:sdtEndPr>
                    <w:sdtContent>
                      <w:sdt>
                        <w:sdtPr>
                          <w:rPr>
                            <w:rFonts w:asciiTheme="minorHAnsi" w:eastAsiaTheme="minorEastAsia" w:hAnsiTheme="minorHAnsi" w:cstheme="minorBidi"/>
                            <w:b w:val="0"/>
                            <w:bCs w:val="0"/>
                            <w:caps w:val="0"/>
                            <w:color w:val="595959" w:themeColor="text1" w:themeTint="A6"/>
                            <w14:ligatures w14:val="none"/>
                          </w:rPr>
                          <w:id w:val="-722824948"/>
                          <w:placeholder>
                            <w:docPart w:val="77683AA90D594CA9AF84C1F555D6DFD4"/>
                          </w:placeholder>
                          <w15:repeatingSectionItem/>
                        </w:sdtPr>
                        <w:sdtEndPr>
                          <w:rPr>
                            <w:rFonts w:eastAsiaTheme="minorHAnsi"/>
                          </w:rPr>
                        </w:sdtEndPr>
                        <w:sdtContent>
                          <w:p w14:paraId="18E93F57" w14:textId="733A8E78" w:rsidR="00886970" w:rsidRPr="00C40D75" w:rsidRDefault="00227A3A">
                            <w:pPr>
                              <w:pStyle w:val="ttulo2"/>
                            </w:pPr>
                            <w:r>
                              <w:t>eEPSG PROFessor SÉRGIO DA SILVA NOBREZA</w:t>
                            </w:r>
                          </w:p>
                          <w:p w14:paraId="25967F70" w14:textId="6FDF5883" w:rsidR="00227A3A" w:rsidRDefault="00227A3A">
                            <w:r>
                              <w:t>Ensino Fundamental Completo</w:t>
                            </w:r>
                            <w:r w:rsidR="00673496">
                              <w:t xml:space="preserve"> - </w:t>
                            </w:r>
                            <w:r>
                              <w:t>Conclusão: Dez/2024</w:t>
                            </w:r>
                          </w:p>
                          <w:p w14:paraId="65364FCE" w14:textId="77777777" w:rsidR="00C662C1" w:rsidRDefault="00C662C1"/>
                          <w:p w14:paraId="258AAB1B" w14:textId="3B97003E" w:rsidR="00227A3A" w:rsidRPr="00C40D75" w:rsidRDefault="00227A3A" w:rsidP="00227A3A">
                            <w:pPr>
                              <w:pStyle w:val="ttulo2"/>
                            </w:pPr>
                            <w:r>
                              <w:t>etec professor camargo aranha</w:t>
                            </w:r>
                          </w:p>
                          <w:p w14:paraId="7D09C712" w14:textId="77777777" w:rsidR="00C662C1" w:rsidRDefault="00227A3A">
                            <w:r>
                              <w:t>Ensino Médio com integração ao Curso</w:t>
                            </w:r>
                            <w:r w:rsidR="00673496">
                              <w:t xml:space="preserve"> Técnico</w:t>
                            </w:r>
                            <w:r>
                              <w:t xml:space="preserve"> </w:t>
                            </w:r>
                            <w:r w:rsidR="00673496">
                              <w:t>em</w:t>
                            </w:r>
                            <w:r>
                              <w:t xml:space="preserve"> Desenvolvimento de Sistemas C</w:t>
                            </w:r>
                            <w:r w:rsidR="00673496">
                              <w:t>ursando</w:t>
                            </w:r>
                            <w:r>
                              <w:t xml:space="preserve"> – Conclusão: Dez/202</w:t>
                            </w:r>
                            <w:r w:rsidR="00673496">
                              <w:t>7 – (Horário: 07:00 as 12:30)</w:t>
                            </w:r>
                          </w:p>
                          <w:p w14:paraId="472F9D75" w14:textId="6FA08B38" w:rsidR="00886970" w:rsidRPr="00C40D75" w:rsidRDefault="00000000"/>
                        </w:sdtContent>
                      </w:sdt>
                    </w:sdtContent>
                  </w:sdt>
                </w:sdtContent>
              </w:sdt>
            </w:sdtContent>
          </w:sdt>
        </w:tc>
      </w:tr>
      <w:tr w:rsidR="00673496" w:rsidRPr="00930666" w14:paraId="4701E015" w14:textId="77777777" w:rsidTr="00673496">
        <w:tc>
          <w:tcPr>
            <w:tcW w:w="1760" w:type="dxa"/>
          </w:tcPr>
          <w:p w14:paraId="023CDBA7" w14:textId="370B26C2" w:rsidR="00673496" w:rsidRDefault="00673496" w:rsidP="00070BBD">
            <w:pPr>
              <w:pStyle w:val="ttulo1"/>
            </w:pPr>
            <w:r>
              <w:t>cursos</w:t>
            </w:r>
          </w:p>
        </w:tc>
        <w:tc>
          <w:tcPr>
            <w:tcW w:w="451" w:type="dxa"/>
          </w:tcPr>
          <w:p w14:paraId="73C35A4D" w14:textId="77777777" w:rsidR="00673496" w:rsidRDefault="00673496" w:rsidP="00070BBD"/>
        </w:tc>
        <w:tc>
          <w:tcPr>
            <w:tcW w:w="7596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1442264391"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1135986133"/>
                  <w:placeholder>
                    <w:docPart w:val="AA71C33FA41C4FE0AC36573E1E1D3B1A"/>
                  </w:placeholder>
                </w:sdtPr>
                <w:sdtContent>
                  <w:sdt>
                    <w:sdtP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id w:val="-397750251"/>
                      <w15:repeatingSection/>
                    </w:sdtPr>
                    <w:sdtEndPr>
                      <w:rPr>
                        <w:rFonts w:eastAsiaTheme="minorHAnsi"/>
                      </w:rPr>
                    </w:sdtEndPr>
                    <w:sdtContent>
                      <w:sdt>
                        <w:sdtPr>
                          <w:rPr>
                            <w:rFonts w:asciiTheme="minorHAnsi" w:eastAsiaTheme="minorEastAsia" w:hAnsiTheme="minorHAnsi" w:cstheme="minorBidi"/>
                            <w:b w:val="0"/>
                            <w:bCs w:val="0"/>
                            <w:caps w:val="0"/>
                            <w:color w:val="595959" w:themeColor="text1" w:themeTint="A6"/>
                            <w14:ligatures w14:val="none"/>
                          </w:rPr>
                          <w:id w:val="291556774"/>
                          <w:placeholder>
                            <w:docPart w:val="0AE8FB620E7B4AA499ACE21692C43292"/>
                          </w:placeholder>
                          <w15:repeatingSectionItem/>
                        </w:sdtPr>
                        <w:sdtEndPr>
                          <w:rPr>
                            <w:rFonts w:eastAsiaTheme="minorHAnsi"/>
                          </w:rPr>
                        </w:sdtEndPr>
                        <w:sdtContent>
                          <w:p w14:paraId="286C2480" w14:textId="7FC5EF66" w:rsidR="00673496" w:rsidRPr="00C40D75" w:rsidRDefault="00673496" w:rsidP="00070BBD">
                            <w:pPr>
                              <w:pStyle w:val="ttulo2"/>
                            </w:pPr>
                            <w:r>
                              <w:t xml:space="preserve">witty x </w:t>
                            </w:r>
                          </w:p>
                          <w:p w14:paraId="2A318D62" w14:textId="77777777" w:rsidR="00C662C1" w:rsidRDefault="00673496" w:rsidP="00070BBD">
                            <w:r>
                              <w:t>Inglês</w:t>
                            </w:r>
                            <w:r w:rsidR="00A44006">
                              <w:t xml:space="preserve"> </w:t>
                            </w:r>
                            <w:r>
                              <w:t xml:space="preserve">– Inicio: 01/2021 </w:t>
                            </w:r>
                            <w:r w:rsidR="00A44006">
                              <w:t xml:space="preserve">à Atualmente </w:t>
                            </w:r>
                          </w:p>
                          <w:p w14:paraId="6FE8E396" w14:textId="77777777" w:rsidR="00C662C1" w:rsidRDefault="00C662C1" w:rsidP="00070BBD"/>
                          <w:p w14:paraId="10A28CD7" w14:textId="4A09AAC3" w:rsidR="00673496" w:rsidRPr="00C40D75" w:rsidRDefault="00000000" w:rsidP="00070BBD"/>
                        </w:sdtContent>
                      </w:sdt>
                    </w:sdtContent>
                  </w:sdt>
                </w:sdtContent>
              </w:sdt>
            </w:sdtContent>
          </w:sdt>
        </w:tc>
      </w:tr>
      <w:tr w:rsidR="00886970" w:rsidRPr="00930666" w14:paraId="7B4D6EB8" w14:textId="77777777" w:rsidTr="00673496">
        <w:tc>
          <w:tcPr>
            <w:tcW w:w="1760" w:type="dxa"/>
          </w:tcPr>
          <w:p w14:paraId="28734431" w14:textId="1E9CC359" w:rsidR="00886970" w:rsidRDefault="00A44006">
            <w:pPr>
              <w:pStyle w:val="ttulo1"/>
            </w:pPr>
            <w:r>
              <w:t>conhecimentos</w:t>
            </w:r>
          </w:p>
        </w:tc>
        <w:tc>
          <w:tcPr>
            <w:tcW w:w="451" w:type="dxa"/>
          </w:tcPr>
          <w:p w14:paraId="690BCCE9" w14:textId="77777777" w:rsidR="00886970" w:rsidRDefault="00886970"/>
        </w:tc>
        <w:tc>
          <w:tcPr>
            <w:tcW w:w="7596" w:type="dxa"/>
          </w:tcPr>
          <w:p w14:paraId="04C100EE" w14:textId="0DFCBF9A" w:rsidR="00886970" w:rsidRPr="00C40D75" w:rsidRDefault="00A44006">
            <w:pPr>
              <w:pStyle w:val="Textodocurrculo"/>
            </w:pPr>
            <w:r>
              <w:t xml:space="preserve">Conhecimentos básicos em </w:t>
            </w:r>
            <w:r w:rsidR="00BC2C31">
              <w:t xml:space="preserve">Windows, </w:t>
            </w:r>
            <w:r>
              <w:t>Pacote Office, Internet, Canvas</w:t>
            </w:r>
          </w:p>
        </w:tc>
      </w:tr>
    </w:tbl>
    <w:p w14:paraId="1767A236" w14:textId="77777777" w:rsidR="00886970" w:rsidRDefault="00886970" w:rsidP="00A91BF9"/>
    <w:sectPr w:rsidR="00886970" w:rsidSect="004B7B2E">
      <w:footerReference w:type="default" r:id="rId10"/>
      <w:pgSz w:w="11907" w:h="16839" w:code="9"/>
      <w:pgMar w:top="1148" w:right="1050" w:bottom="1148" w:left="1050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BC55A6" w14:textId="77777777" w:rsidR="00313129" w:rsidRDefault="00313129">
      <w:pPr>
        <w:spacing w:before="0" w:after="0" w:line="240" w:lineRule="auto"/>
      </w:pPr>
      <w:r>
        <w:separator/>
      </w:r>
    </w:p>
  </w:endnote>
  <w:endnote w:type="continuationSeparator" w:id="0">
    <w:p w14:paraId="0E3EB261" w14:textId="77777777" w:rsidR="00313129" w:rsidRDefault="0031312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5D6D14" w14:textId="77777777" w:rsidR="00886970" w:rsidRDefault="000302D8">
    <w:pPr>
      <w:pStyle w:val="rodap"/>
    </w:pPr>
    <w:r>
      <w:t>Página</w:t>
    </w:r>
    <w:r>
      <w:fldChar w:fldCharType="begin"/>
    </w:r>
    <w:r>
      <w:instrText xml:space="preserve"> PAGE </w:instrText>
    </w:r>
    <w:r>
      <w:fldChar w:fldCharType="separate"/>
    </w:r>
    <w:r w:rsidR="00930666"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C99385" w14:textId="77777777" w:rsidR="00313129" w:rsidRDefault="00313129">
      <w:pPr>
        <w:spacing w:before="0" w:after="0" w:line="240" w:lineRule="auto"/>
      </w:pPr>
      <w:r>
        <w:separator/>
      </w:r>
    </w:p>
  </w:footnote>
  <w:footnote w:type="continuationSeparator" w:id="0">
    <w:p w14:paraId="7A401A26" w14:textId="77777777" w:rsidR="00313129" w:rsidRDefault="0031312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3C1D78"/>
    <w:multiLevelType w:val="multilevel"/>
    <w:tmpl w:val="83FE0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957873"/>
    <w:multiLevelType w:val="multilevel"/>
    <w:tmpl w:val="6CAA2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A3189C"/>
    <w:multiLevelType w:val="multilevel"/>
    <w:tmpl w:val="AEF43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9532535">
    <w:abstractNumId w:val="1"/>
  </w:num>
  <w:num w:numId="2" w16cid:durableId="1153106081">
    <w:abstractNumId w:val="0"/>
  </w:num>
  <w:num w:numId="3" w16cid:durableId="266132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hyphenationZone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F3E"/>
    <w:rsid w:val="000302D8"/>
    <w:rsid w:val="0005360B"/>
    <w:rsid w:val="000B4A25"/>
    <w:rsid w:val="00176167"/>
    <w:rsid w:val="00227A3A"/>
    <w:rsid w:val="00313129"/>
    <w:rsid w:val="00363922"/>
    <w:rsid w:val="00391453"/>
    <w:rsid w:val="003917A4"/>
    <w:rsid w:val="003A7AD6"/>
    <w:rsid w:val="003F4AE1"/>
    <w:rsid w:val="004B7B2E"/>
    <w:rsid w:val="004E2D00"/>
    <w:rsid w:val="00557A64"/>
    <w:rsid w:val="005C543F"/>
    <w:rsid w:val="00673496"/>
    <w:rsid w:val="00761A8A"/>
    <w:rsid w:val="0077601E"/>
    <w:rsid w:val="00785799"/>
    <w:rsid w:val="008472A1"/>
    <w:rsid w:val="00886970"/>
    <w:rsid w:val="00930666"/>
    <w:rsid w:val="009C4EAF"/>
    <w:rsid w:val="009D3F3E"/>
    <w:rsid w:val="009E7FF4"/>
    <w:rsid w:val="00A1552A"/>
    <w:rsid w:val="00A44006"/>
    <w:rsid w:val="00A44E54"/>
    <w:rsid w:val="00A84319"/>
    <w:rsid w:val="00A91BF9"/>
    <w:rsid w:val="00AE6687"/>
    <w:rsid w:val="00BC2C31"/>
    <w:rsid w:val="00C40D75"/>
    <w:rsid w:val="00C662C1"/>
    <w:rsid w:val="00C95A3C"/>
    <w:rsid w:val="00DA6388"/>
    <w:rsid w:val="00DC5D00"/>
    <w:rsid w:val="00DF203C"/>
    <w:rsid w:val="00F51F0E"/>
    <w:rsid w:val="00F5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7FBFB"/>
  <w15:docId w15:val="{7CC29440-B04D-44A6-849A-789773DCF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595959" w:themeColor="text1" w:themeTint="A6"/>
        <w:lang w:val="pt-BR" w:eastAsia="pt-BR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">
    <w:name w:val="título 1"/>
    <w:basedOn w:val="Normal"/>
    <w:next w:val="Normal"/>
    <w:link w:val="Cardettulo1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customStyle="1" w:styleId="ttulo2">
    <w:name w:val="título 2"/>
    <w:basedOn w:val="Normal"/>
    <w:next w:val="Normal"/>
    <w:link w:val="Cardettulo2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customStyle="1" w:styleId="ttulo3">
    <w:name w:val="título 3"/>
    <w:basedOn w:val="Normal"/>
    <w:next w:val="Normal"/>
    <w:link w:val="Cardettulo3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customStyle="1" w:styleId="ttulo4">
    <w:name w:val="título 4"/>
    <w:basedOn w:val="Normal"/>
    <w:next w:val="Normal"/>
    <w:link w:val="Cardettulo4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customStyle="1" w:styleId="ttulo5">
    <w:name w:val="título 5"/>
    <w:basedOn w:val="Normal"/>
    <w:next w:val="Normal"/>
    <w:link w:val="Cardettulo5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customStyle="1" w:styleId="ttulo6">
    <w:name w:val="título 6"/>
    <w:basedOn w:val="Normal"/>
    <w:next w:val="Normal"/>
    <w:link w:val="Cardettulo6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customStyle="1" w:styleId="ttulo7">
    <w:name w:val="título 7"/>
    <w:basedOn w:val="Normal"/>
    <w:next w:val="Normal"/>
    <w:link w:val="Cardettulo7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tulo8">
    <w:name w:val="título 8"/>
    <w:basedOn w:val="Normal"/>
    <w:next w:val="Normal"/>
    <w:link w:val="Cardettulo8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customStyle="1" w:styleId="ttulo9">
    <w:name w:val="título 9"/>
    <w:basedOn w:val="Normal"/>
    <w:next w:val="Normal"/>
    <w:link w:val="Cardettulo9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cabealho">
    <w:name w:val="cabeçalho"/>
    <w:basedOn w:val="Normal"/>
    <w:link w:val="Cardecabealho"/>
    <w:uiPriority w:val="9"/>
    <w:unhideWhenUsed/>
    <w:pPr>
      <w:spacing w:after="0" w:line="240" w:lineRule="auto"/>
    </w:pPr>
  </w:style>
  <w:style w:type="character" w:customStyle="1" w:styleId="Cardecabealho">
    <w:name w:val="Car de cabeçalho"/>
    <w:basedOn w:val="Fontepargpadro"/>
    <w:link w:val="cabealho"/>
    <w:uiPriority w:val="9"/>
    <w:rPr>
      <w:kern w:val="20"/>
    </w:rPr>
  </w:style>
  <w:style w:type="paragraph" w:customStyle="1" w:styleId="rodap">
    <w:name w:val="rodapé"/>
    <w:basedOn w:val="Normal"/>
    <w:link w:val="Carderodap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Carderodap">
    <w:name w:val="Car de rodapé"/>
    <w:basedOn w:val="Fontepargpadro"/>
    <w:link w:val="rodap"/>
    <w:uiPriority w:val="2"/>
    <w:rPr>
      <w:kern w:val="20"/>
    </w:rPr>
  </w:style>
  <w:style w:type="paragraph" w:customStyle="1" w:styleId="Textodocurrculo">
    <w:name w:val="Texto do currículo"/>
    <w:basedOn w:val="Normal"/>
    <w:qFormat/>
    <w:pPr>
      <w:spacing w:after="40"/>
      <w:ind w:right="1440"/>
    </w:pPr>
  </w:style>
  <w:style w:type="character" w:customStyle="1" w:styleId="Textodoespaoreservado">
    <w:name w:val="Texto do espaço reservado"/>
    <w:basedOn w:val="Fontepargpadro"/>
    <w:uiPriority w:val="99"/>
    <w:semiHidden/>
    <w:rPr>
      <w:color w:val="808080"/>
    </w:rPr>
  </w:style>
  <w:style w:type="table" w:customStyle="1" w:styleId="Gradedatabela">
    <w:name w:val="Grade da tabela"/>
    <w:basedOn w:val="Tabe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rdettulo1">
    <w:name w:val="Car de título 1"/>
    <w:basedOn w:val="Fontepargpadro"/>
    <w:link w:val="ttulo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Cardettulo2">
    <w:name w:val="Car de título 2"/>
    <w:basedOn w:val="Fontepargpadro"/>
    <w:link w:val="ttulo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Cardettulo3">
    <w:name w:val="Car de título 3"/>
    <w:basedOn w:val="Fontepargpadro"/>
    <w:link w:val="ttulo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Cardettulo4">
    <w:name w:val="Car de título 4"/>
    <w:basedOn w:val="Fontepargpadro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Cardettulo5">
    <w:name w:val="Car de título 5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Cardettulo6">
    <w:name w:val="Car de título 6"/>
    <w:basedOn w:val="Fontepargpadro"/>
    <w:link w:val="ttulo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Cardettulo7">
    <w:name w:val="Car de título 7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Cardettulo8">
    <w:name w:val="Car de título 8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Cardettulo9">
    <w:name w:val="Car de título 9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Tabeladocurrculo">
    <w:name w:val="Tabela do currículo"/>
    <w:basedOn w:val="Tabela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Tabeladacarta">
    <w:name w:val="Tabela da carta"/>
    <w:basedOn w:val="Tabela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a">
    <w:name w:val="Date"/>
    <w:basedOn w:val="Normal"/>
    <w:next w:val="Normal"/>
    <w:link w:val="Data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aChar">
    <w:name w:val="Data Char"/>
    <w:basedOn w:val="Fontepargpadro"/>
    <w:link w:val="Data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Destinatrio1">
    <w:name w:val="Destinatário1"/>
    <w:basedOn w:val="Normal"/>
    <w:uiPriority w:val="8"/>
    <w:unhideWhenUsed/>
    <w:qFormat/>
    <w:pPr>
      <w:spacing w:after="40"/>
    </w:pPr>
    <w:rPr>
      <w:b/>
      <w:bCs/>
    </w:rPr>
  </w:style>
  <w:style w:type="paragraph" w:styleId="Saudao">
    <w:name w:val="Salutation"/>
    <w:basedOn w:val="Normal"/>
    <w:next w:val="Normal"/>
    <w:link w:val="SaudaoChar"/>
    <w:uiPriority w:val="8"/>
    <w:unhideWhenUsed/>
    <w:qFormat/>
    <w:pPr>
      <w:spacing w:before="720"/>
    </w:pPr>
  </w:style>
  <w:style w:type="character" w:customStyle="1" w:styleId="SaudaoChar">
    <w:name w:val="Saudação Char"/>
    <w:basedOn w:val="Fontepargpadro"/>
    <w:link w:val="Saudao"/>
    <w:uiPriority w:val="8"/>
    <w:rPr>
      <w:kern w:val="20"/>
    </w:rPr>
  </w:style>
  <w:style w:type="paragraph" w:styleId="Encerramento">
    <w:name w:val="Closing"/>
    <w:basedOn w:val="Normal"/>
    <w:link w:val="EncerramentoChar"/>
    <w:uiPriority w:val="8"/>
    <w:unhideWhenUsed/>
    <w:qFormat/>
    <w:pPr>
      <w:spacing w:before="480" w:after="960" w:line="240" w:lineRule="auto"/>
    </w:pPr>
  </w:style>
  <w:style w:type="character" w:customStyle="1" w:styleId="EncerramentoChar">
    <w:name w:val="Encerramento Char"/>
    <w:basedOn w:val="Fontepargpadro"/>
    <w:link w:val="Encerramento"/>
    <w:uiPriority w:val="8"/>
    <w:rPr>
      <w:kern w:val="20"/>
    </w:rPr>
  </w:style>
  <w:style w:type="paragraph" w:styleId="Assinatura">
    <w:name w:val="Signature"/>
    <w:basedOn w:val="Normal"/>
    <w:link w:val="AssinaturaChar"/>
    <w:uiPriority w:val="8"/>
    <w:unhideWhenUsed/>
    <w:qFormat/>
    <w:pPr>
      <w:spacing w:after="480"/>
    </w:pPr>
    <w:rPr>
      <w:b/>
      <w:bCs/>
    </w:rPr>
  </w:style>
  <w:style w:type="character" w:customStyle="1" w:styleId="AssinaturaChar">
    <w:name w:val="Assinatura Char"/>
    <w:basedOn w:val="Fontepargpadro"/>
    <w:link w:val="Assinatura"/>
    <w:uiPriority w:val="8"/>
    <w:rPr>
      <w:b/>
      <w:bCs/>
      <w:kern w:val="20"/>
    </w:rPr>
  </w:style>
  <w:style w:type="character" w:styleId="nfase">
    <w:name w:val="Emphasis"/>
    <w:basedOn w:val="Fontepargpadro"/>
    <w:uiPriority w:val="2"/>
    <w:unhideWhenUsed/>
    <w:qFormat/>
    <w:rPr>
      <w:color w:val="7E97AD" w:themeColor="accent1"/>
    </w:rPr>
  </w:style>
  <w:style w:type="paragraph" w:customStyle="1" w:styleId="Informaesdocontato">
    <w:name w:val="Informações do contat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ome">
    <w:name w:val="No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character" w:styleId="TextodoEspaoReservado0">
    <w:name w:val="Placeholder Text"/>
    <w:basedOn w:val="Fontepargpadro"/>
    <w:uiPriority w:val="99"/>
    <w:semiHidden/>
    <w:rsid w:val="00C40D75"/>
    <w:rPr>
      <w:color w:val="808080"/>
    </w:rPr>
  </w:style>
  <w:style w:type="character" w:customStyle="1" w:styleId="nfase1">
    <w:name w:val="Ênfase1"/>
    <w:basedOn w:val="Fontepargpadro"/>
    <w:uiPriority w:val="2"/>
    <w:unhideWhenUsed/>
    <w:qFormat/>
    <w:rsid w:val="0077601E"/>
    <w:rPr>
      <w:color w:val="7E97AD" w:themeColor="accent1"/>
    </w:rPr>
  </w:style>
  <w:style w:type="paragraph" w:customStyle="1" w:styleId="Data1">
    <w:name w:val="Data1"/>
    <w:basedOn w:val="Normal"/>
    <w:next w:val="Normal"/>
    <w:link w:val="Cardedata"/>
    <w:uiPriority w:val="8"/>
    <w:qFormat/>
    <w:rsid w:val="0077601E"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Cardedata">
    <w:name w:val="Car de data"/>
    <w:basedOn w:val="Fontepargpadro"/>
    <w:link w:val="Data1"/>
    <w:uiPriority w:val="8"/>
    <w:rsid w:val="0077601E"/>
    <w:rPr>
      <w:rFonts w:asciiTheme="majorHAnsi" w:eastAsiaTheme="majorEastAsia" w:hAnsiTheme="majorHAnsi" w:cstheme="majorBidi"/>
      <w:caps/>
      <w:color w:val="7E97AD" w:themeColor="accent1"/>
      <w:kern w:val="20"/>
      <w:lang w:val="pt-BR"/>
    </w:rPr>
  </w:style>
  <w:style w:type="paragraph" w:customStyle="1" w:styleId="Saudao1">
    <w:name w:val="Saudação1"/>
    <w:basedOn w:val="Normal"/>
    <w:next w:val="Normal"/>
    <w:link w:val="Cardesaudao"/>
    <w:uiPriority w:val="8"/>
    <w:unhideWhenUsed/>
    <w:qFormat/>
    <w:rsid w:val="0077601E"/>
    <w:pPr>
      <w:spacing w:before="720"/>
    </w:pPr>
  </w:style>
  <w:style w:type="character" w:customStyle="1" w:styleId="Cardesaudao">
    <w:name w:val="Car de saudação"/>
    <w:basedOn w:val="Fontepargpadro"/>
    <w:link w:val="Saudao1"/>
    <w:uiPriority w:val="8"/>
    <w:rsid w:val="0077601E"/>
    <w:rPr>
      <w:kern w:val="20"/>
      <w:lang w:val="pt-BR"/>
    </w:rPr>
  </w:style>
  <w:style w:type="paragraph" w:customStyle="1" w:styleId="Encerramento1">
    <w:name w:val="Encerramento1"/>
    <w:basedOn w:val="Normal"/>
    <w:link w:val="Cardeencerramento"/>
    <w:uiPriority w:val="8"/>
    <w:unhideWhenUsed/>
    <w:qFormat/>
    <w:rsid w:val="0077601E"/>
    <w:pPr>
      <w:spacing w:before="480" w:after="960" w:line="240" w:lineRule="auto"/>
    </w:pPr>
  </w:style>
  <w:style w:type="character" w:customStyle="1" w:styleId="Cardeencerramento">
    <w:name w:val="Car de encerramento"/>
    <w:basedOn w:val="Fontepargpadro"/>
    <w:link w:val="Encerramento1"/>
    <w:uiPriority w:val="8"/>
    <w:rsid w:val="0077601E"/>
    <w:rPr>
      <w:kern w:val="20"/>
      <w:lang w:val="pt-BR"/>
    </w:rPr>
  </w:style>
  <w:style w:type="paragraph" w:customStyle="1" w:styleId="Assinatura1">
    <w:name w:val="Assinatura1"/>
    <w:basedOn w:val="Normal"/>
    <w:link w:val="Cardeassinatura"/>
    <w:uiPriority w:val="8"/>
    <w:unhideWhenUsed/>
    <w:qFormat/>
    <w:rsid w:val="0077601E"/>
    <w:pPr>
      <w:spacing w:after="480"/>
    </w:pPr>
    <w:rPr>
      <w:b/>
      <w:bCs/>
    </w:rPr>
  </w:style>
  <w:style w:type="character" w:customStyle="1" w:styleId="Cardeassinatura">
    <w:name w:val="Car de assinatura"/>
    <w:basedOn w:val="Fontepargpadro"/>
    <w:link w:val="Assinatura1"/>
    <w:uiPriority w:val="8"/>
    <w:rsid w:val="0077601E"/>
    <w:rPr>
      <w:b/>
      <w:bCs/>
      <w:kern w:val="20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62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46\Timeless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3318695C84E4AA898DB91384C7043F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7F33E8-F615-424E-A6A6-5107FE4233CB}"/>
      </w:docPartPr>
      <w:docPartBody>
        <w:p w:rsidR="00F03135" w:rsidRDefault="00F03135">
          <w:pPr>
            <w:pStyle w:val="63318695C84E4AA898DB91384C7043F0"/>
          </w:pPr>
          <w:r>
            <w:t>[Endereço]</w:t>
          </w:r>
        </w:p>
      </w:docPartBody>
    </w:docPart>
    <w:docPart>
      <w:docPartPr>
        <w:name w:val="07B149914E234B14867DA31EE6DCB12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3C7CDAD-F938-4914-8829-77C66C4808F5}"/>
      </w:docPartPr>
      <w:docPartBody>
        <w:p w:rsidR="00F03135" w:rsidRDefault="00F03135">
          <w:pPr>
            <w:pStyle w:val="07B149914E234B14867DA31EE6DCB12D"/>
          </w:pPr>
          <w:r>
            <w:t>[Cidade, Estado CEP]</w:t>
          </w:r>
        </w:p>
      </w:docPartBody>
    </w:docPart>
    <w:docPart>
      <w:docPartPr>
        <w:name w:val="DD7DCF9D838C4C64A263473A97F4E1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914E45-5898-4466-A4C4-DE5933F0FDEE}"/>
      </w:docPartPr>
      <w:docPartBody>
        <w:p w:rsidR="00F03135" w:rsidRDefault="00F03135">
          <w:pPr>
            <w:pStyle w:val="DD7DCF9D838C4C64A263473A97F4E1D9"/>
          </w:pPr>
          <w:r>
            <w:t>[Telefone]</w:t>
          </w:r>
        </w:p>
      </w:docPartBody>
    </w:docPart>
    <w:docPart>
      <w:docPartPr>
        <w:name w:val="C0B9ECBDD7A74600A53C452B5A85918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5F6FB4-A02F-410D-B432-E78F156178B5}"/>
      </w:docPartPr>
      <w:docPartBody>
        <w:p w:rsidR="00F03135" w:rsidRDefault="00F03135">
          <w:pPr>
            <w:pStyle w:val="C0B9ECBDD7A74600A53C452B5A85918D"/>
          </w:pPr>
          <w:r>
            <w:t>[Site]</w:t>
          </w:r>
        </w:p>
      </w:docPartBody>
    </w:docPart>
    <w:docPart>
      <w:docPartPr>
        <w:name w:val="CCF5676C71BE4436B19F070170CD13E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1C4808-3F29-4891-88B3-47DC35FB6FD6}"/>
      </w:docPartPr>
      <w:docPartBody>
        <w:p w:rsidR="00F03135" w:rsidRDefault="00F03135">
          <w:pPr>
            <w:pStyle w:val="CCF5676C71BE4436B19F070170CD13EE"/>
          </w:pPr>
          <w:r>
            <w:rPr>
              <w:rStyle w:val="nfase"/>
            </w:rPr>
            <w:t>[Email]</w:t>
          </w:r>
        </w:p>
      </w:docPartBody>
    </w:docPart>
    <w:docPart>
      <w:docPartPr>
        <w:name w:val="F5543D2182924C3FACBF604500CB2C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FEE6C03-7FB1-45D4-96A4-504988C10BA0}"/>
      </w:docPartPr>
      <w:docPartBody>
        <w:p w:rsidR="00F03135" w:rsidRDefault="00F03135">
          <w:pPr>
            <w:pStyle w:val="F5543D2182924C3FACBF604500CB2CE4"/>
          </w:pPr>
          <w:r>
            <w:t>[Seu Nome]</w:t>
          </w:r>
        </w:p>
      </w:docPartBody>
    </w:docPart>
    <w:docPart>
      <w:docPartPr>
        <w:name w:val="77683AA90D594CA9AF84C1F555D6DF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DC01A6D-E8A4-4C6A-B1E7-E9B3BC9468BB}"/>
      </w:docPartPr>
      <w:docPartBody>
        <w:p w:rsidR="00F03135" w:rsidRDefault="00F03135">
          <w:pPr>
            <w:pStyle w:val="77683AA90D594CA9AF84C1F555D6DFD4"/>
          </w:pPr>
          <w:r w:rsidRPr="00BB15AE">
            <w:rPr>
              <w:rStyle w:val="TextodoEspaoReservado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06FBC0A8A7D4475A923BEAB6D3B7E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298F13-EDDB-46F9-93EA-257410951A23}"/>
      </w:docPartPr>
      <w:docPartBody>
        <w:p w:rsidR="00F03135" w:rsidRDefault="00F03135">
          <w:pPr>
            <w:pStyle w:val="D06FBC0A8A7D4475A923BEAB6D3B7E3A"/>
          </w:pPr>
          <w:r>
            <w:rPr>
              <w:rStyle w:val="Textodoespaoreservado0"/>
            </w:rPr>
            <w:t>Insira qualquer conteúdo que você deseja repetir, incluindo outros controles de conteúdo. Você também pode inserir esse controle em linhas de tabela para repetir partes de uma tabela.</w:t>
          </w:r>
        </w:p>
      </w:docPartBody>
    </w:docPart>
    <w:docPart>
      <w:docPartPr>
        <w:name w:val="AA71C33FA41C4FE0AC36573E1E1D3B1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EB2E81C-3FC1-4C35-8A75-6B45F5FEF574}"/>
      </w:docPartPr>
      <w:docPartBody>
        <w:p w:rsidR="00F03135" w:rsidRDefault="00F03135" w:rsidP="00F03135">
          <w:pPr>
            <w:pStyle w:val="AA71C33FA41C4FE0AC36573E1E1D3B1A"/>
          </w:pPr>
          <w:r>
            <w:rPr>
              <w:rStyle w:val="Textodoespaoreservado0"/>
            </w:rPr>
            <w:t>Insira qualquer conteúdo que você deseja repetir, incluindo outros controles de conteúdo. Você também pode inserir esse controle em linhas de tabela para repetir partes de uma tabela.</w:t>
          </w:r>
        </w:p>
      </w:docPartBody>
    </w:docPart>
    <w:docPart>
      <w:docPartPr>
        <w:name w:val="0AE8FB620E7B4AA499ACE21692C4329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4A21388-3B36-467F-B581-3ED16524E14B}"/>
      </w:docPartPr>
      <w:docPartBody>
        <w:p w:rsidR="00F03135" w:rsidRDefault="00F03135" w:rsidP="00F03135">
          <w:pPr>
            <w:pStyle w:val="0AE8FB620E7B4AA499ACE21692C43292"/>
          </w:pPr>
          <w:r w:rsidRPr="00BB15AE">
            <w:rPr>
              <w:rStyle w:val="TextodoEspaoReservado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35"/>
    <w:rsid w:val="001E543A"/>
    <w:rsid w:val="003A7AD6"/>
    <w:rsid w:val="00A84319"/>
    <w:rsid w:val="00DA6388"/>
    <w:rsid w:val="00F0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63318695C84E4AA898DB91384C7043F0">
    <w:name w:val="63318695C84E4AA898DB91384C7043F0"/>
  </w:style>
  <w:style w:type="paragraph" w:customStyle="1" w:styleId="07B149914E234B14867DA31EE6DCB12D">
    <w:name w:val="07B149914E234B14867DA31EE6DCB12D"/>
  </w:style>
  <w:style w:type="paragraph" w:customStyle="1" w:styleId="DD7DCF9D838C4C64A263473A97F4E1D9">
    <w:name w:val="DD7DCF9D838C4C64A263473A97F4E1D9"/>
  </w:style>
  <w:style w:type="paragraph" w:customStyle="1" w:styleId="C0B9ECBDD7A74600A53C452B5A85918D">
    <w:name w:val="C0B9ECBDD7A74600A53C452B5A85918D"/>
  </w:style>
  <w:style w:type="character" w:styleId="nfase">
    <w:name w:val="Emphasis"/>
    <w:basedOn w:val="Fontepargpadro"/>
    <w:uiPriority w:val="2"/>
    <w:unhideWhenUsed/>
    <w:qFormat/>
    <w:rPr>
      <w:color w:val="4472C4" w:themeColor="accent1"/>
    </w:rPr>
  </w:style>
  <w:style w:type="paragraph" w:customStyle="1" w:styleId="CCF5676C71BE4436B19F070170CD13EE">
    <w:name w:val="CCF5676C71BE4436B19F070170CD13EE"/>
  </w:style>
  <w:style w:type="paragraph" w:customStyle="1" w:styleId="F5543D2182924C3FACBF604500CB2CE4">
    <w:name w:val="F5543D2182924C3FACBF604500CB2CE4"/>
  </w:style>
  <w:style w:type="character" w:styleId="TextodoEspaoReservado">
    <w:name w:val="Placeholder Text"/>
    <w:basedOn w:val="Fontepargpadro"/>
    <w:uiPriority w:val="99"/>
    <w:semiHidden/>
    <w:rsid w:val="00F03135"/>
    <w:rPr>
      <w:color w:val="808080"/>
    </w:rPr>
  </w:style>
  <w:style w:type="paragraph" w:customStyle="1" w:styleId="77683AA90D594CA9AF84C1F555D6DFD4">
    <w:name w:val="77683AA90D594CA9AF84C1F555D6DFD4"/>
  </w:style>
  <w:style w:type="character" w:customStyle="1" w:styleId="Textodoespaoreservado0">
    <w:name w:val="Texto do espaço reservado"/>
    <w:basedOn w:val="Fontepargpadro"/>
    <w:uiPriority w:val="99"/>
    <w:semiHidden/>
    <w:rsid w:val="00F03135"/>
    <w:rPr>
      <w:color w:val="808080"/>
    </w:rPr>
  </w:style>
  <w:style w:type="paragraph" w:customStyle="1" w:styleId="D06FBC0A8A7D4475A923BEAB6D3B7E3A">
    <w:name w:val="D06FBC0A8A7D4475A923BEAB6D3B7E3A"/>
  </w:style>
  <w:style w:type="paragraph" w:customStyle="1" w:styleId="AA71C33FA41C4FE0AC36573E1E1D3B1A">
    <w:name w:val="AA71C33FA41C4FE0AC36573E1E1D3B1A"/>
    <w:rsid w:val="00F03135"/>
  </w:style>
  <w:style w:type="paragraph" w:customStyle="1" w:styleId="0AE8FB620E7B4AA499ACE21692C43292">
    <w:name w:val="0AE8FB620E7B4AA499ACE21692C43292"/>
    <w:rsid w:val="00F031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Rua Pedro de Mena ,347</CompanyAddress>
  <CompanyPhone>11 966085478</CompanyPhone>
  <CompanyFax/>
  <CompanyEmail>15 anos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077783-2CE4-4ACE-A7FB-5A37CE1D65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TimelessResume</Template>
  <TotalTime>1</TotalTime>
  <Pages>1</Pages>
  <Words>140</Words>
  <Characters>756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andrade de Souza</dc:creator>
  <cp:keywords>felipeandrade13012010@gmail.com</cp:keywords>
  <cp:lastModifiedBy>Marcos Vincius de Souza</cp:lastModifiedBy>
  <cp:revision>3</cp:revision>
  <cp:lastPrinted>2025-02-02T22:04:00Z</cp:lastPrinted>
  <dcterms:created xsi:type="dcterms:W3CDTF">2025-07-06T18:43:00Z</dcterms:created>
  <dcterms:modified xsi:type="dcterms:W3CDTF">2025-07-06T18:48:00Z</dcterms:modified>
  <cp:category>São Paulo, SP – CEP: 03579-270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